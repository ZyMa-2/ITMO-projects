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F289D" w14:textId="77777777" w:rsidR="00367FA4" w:rsidRPr="0030156F" w:rsidRDefault="005B0BF6" w:rsidP="00F30134">
      <w:pPr>
        <w:jc w:val="center"/>
        <w:rPr>
          <w:rFonts w:asciiTheme="majorHAnsi" w:hAnsiTheme="majorHAnsi" w:cstheme="majorHAnsi"/>
          <w:sz w:val="36"/>
          <w:szCs w:val="36"/>
        </w:rPr>
      </w:pPr>
      <w:r w:rsidRPr="0030156F">
        <w:rPr>
          <w:rFonts w:asciiTheme="majorHAnsi" w:hAnsiTheme="majorHAnsi" w:cstheme="majorHAnsi"/>
          <w:sz w:val="36"/>
          <w:szCs w:val="36"/>
        </w:rPr>
        <w:t>Санкт-Петербургский Национальный Исследовательский Университет ИТМО</w:t>
      </w:r>
    </w:p>
    <w:p w14:paraId="6115FCBA" w14:textId="77777777" w:rsidR="005B0BF6" w:rsidRPr="0030156F" w:rsidRDefault="005B0BF6" w:rsidP="00F30134">
      <w:pPr>
        <w:jc w:val="center"/>
        <w:rPr>
          <w:rFonts w:asciiTheme="majorHAnsi" w:hAnsiTheme="majorHAnsi" w:cstheme="majorHAnsi"/>
          <w:sz w:val="28"/>
          <w:szCs w:val="28"/>
        </w:rPr>
      </w:pPr>
      <w:r w:rsidRPr="0030156F">
        <w:rPr>
          <w:rFonts w:asciiTheme="majorHAnsi" w:hAnsiTheme="majorHAnsi" w:cstheme="majorHAnsi"/>
          <w:sz w:val="28"/>
          <w:szCs w:val="28"/>
        </w:rPr>
        <w:t>Факультет программной инженерии и компьютерной техники</w:t>
      </w:r>
    </w:p>
    <w:p w14:paraId="238D68C7" w14:textId="77777777" w:rsidR="005B0BF6" w:rsidRDefault="005B0BF6" w:rsidP="00535759"/>
    <w:p w14:paraId="02F961C7" w14:textId="77777777" w:rsidR="005B0BF6" w:rsidRPr="00880FAA" w:rsidRDefault="005B0BF6" w:rsidP="00535759"/>
    <w:p w14:paraId="3428CDB6" w14:textId="77777777" w:rsidR="005B0BF6" w:rsidRDefault="005B0BF6" w:rsidP="00535759"/>
    <w:p w14:paraId="1C687E5D" w14:textId="2355A70D" w:rsidR="005B0BF6" w:rsidRPr="007D5D5A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Лабораторная работа №</w:t>
      </w:r>
      <w:r w:rsidR="007D5D5A" w:rsidRPr="007D5D5A">
        <w:rPr>
          <w:sz w:val="28"/>
          <w:szCs w:val="28"/>
        </w:rPr>
        <w:t>2</w:t>
      </w:r>
    </w:p>
    <w:p w14:paraId="6FC46596" w14:textId="77777777" w:rsidR="005B0BF6" w:rsidRPr="0030156F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По дисциплине</w:t>
      </w:r>
    </w:p>
    <w:p w14:paraId="5C7A2759" w14:textId="496C990A" w:rsidR="005B0BF6" w:rsidRPr="0030156F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“</w:t>
      </w:r>
      <w:r w:rsidR="007D5D5A">
        <w:rPr>
          <w:sz w:val="28"/>
          <w:szCs w:val="28"/>
        </w:rPr>
        <w:t>Программирование</w:t>
      </w:r>
      <w:r w:rsidRPr="0030156F">
        <w:rPr>
          <w:sz w:val="28"/>
          <w:szCs w:val="28"/>
        </w:rPr>
        <w:t>”</w:t>
      </w:r>
    </w:p>
    <w:p w14:paraId="554464E9" w14:textId="76753AB0" w:rsidR="005B0BF6" w:rsidRPr="007D5D5A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 xml:space="preserve">Вариант </w:t>
      </w:r>
      <w:r w:rsidR="007D5D5A" w:rsidRPr="007D5D5A">
        <w:rPr>
          <w:sz w:val="28"/>
          <w:szCs w:val="28"/>
        </w:rPr>
        <w:t>3117210</w:t>
      </w:r>
    </w:p>
    <w:p w14:paraId="3BE027D8" w14:textId="77777777" w:rsidR="005B0BF6" w:rsidRDefault="005B0BF6" w:rsidP="00535759"/>
    <w:p w14:paraId="21656436" w14:textId="77777777" w:rsidR="005B0BF6" w:rsidRDefault="005B0BF6" w:rsidP="00535759"/>
    <w:p w14:paraId="49C21DD2" w14:textId="77777777" w:rsidR="005B0BF6" w:rsidRPr="005B0BF6" w:rsidRDefault="005B0BF6" w:rsidP="00535759"/>
    <w:p w14:paraId="36FECF97" w14:textId="77777777" w:rsidR="005B0BF6" w:rsidRPr="002E1BD0" w:rsidRDefault="005B0BF6" w:rsidP="00F30134">
      <w:pPr>
        <w:jc w:val="right"/>
        <w:rPr>
          <w:rFonts w:asciiTheme="majorHAnsi" w:hAnsiTheme="majorHAnsi" w:cstheme="majorHAnsi"/>
        </w:rPr>
      </w:pPr>
      <w:r w:rsidRPr="002E1BD0">
        <w:rPr>
          <w:rFonts w:asciiTheme="majorHAnsi" w:hAnsiTheme="majorHAnsi" w:cstheme="majorHAnsi"/>
        </w:rPr>
        <w:t>Выполнил:</w:t>
      </w:r>
    </w:p>
    <w:p w14:paraId="686EA693" w14:textId="77777777" w:rsidR="005B0BF6" w:rsidRPr="00314539" w:rsidRDefault="005B0BF6" w:rsidP="00F30134">
      <w:pPr>
        <w:jc w:val="right"/>
      </w:pPr>
      <w:r w:rsidRPr="00333157">
        <w:rPr>
          <w:sz w:val="28"/>
          <w:szCs w:val="28"/>
        </w:rPr>
        <w:tab/>
      </w:r>
      <w:r w:rsidRPr="005B0BF6">
        <w:t xml:space="preserve">Студент группы </w:t>
      </w:r>
      <w:r w:rsidRPr="005B0BF6">
        <w:rPr>
          <w:lang w:val="en-US"/>
        </w:rPr>
        <w:t>P</w:t>
      </w:r>
      <w:r w:rsidRPr="00314539">
        <w:t>3117</w:t>
      </w:r>
    </w:p>
    <w:p w14:paraId="77F9439E" w14:textId="2E1F699D" w:rsidR="005B0BF6" w:rsidRPr="005B0BF6" w:rsidRDefault="005B0BF6" w:rsidP="00F30134">
      <w:pPr>
        <w:jc w:val="right"/>
      </w:pPr>
      <w:r w:rsidRPr="005B0BF6">
        <w:t xml:space="preserve">Пономарёв </w:t>
      </w:r>
      <w:r w:rsidR="00243AF7">
        <w:t>М. И.</w:t>
      </w:r>
    </w:p>
    <w:p w14:paraId="30A40C05" w14:textId="77777777" w:rsidR="005B0BF6" w:rsidRPr="002E1BD0" w:rsidRDefault="005B0BF6" w:rsidP="002E1BD0">
      <w:pPr>
        <w:ind w:firstLine="720"/>
        <w:jc w:val="right"/>
        <w:rPr>
          <w:rFonts w:asciiTheme="majorHAnsi" w:hAnsiTheme="majorHAnsi" w:cstheme="majorHAnsi"/>
        </w:rPr>
      </w:pPr>
      <w:r w:rsidRPr="002E1BD0">
        <w:rPr>
          <w:rFonts w:asciiTheme="majorHAnsi" w:hAnsiTheme="majorHAnsi" w:cstheme="majorHAnsi"/>
        </w:rPr>
        <w:t>Преподаватель:</w:t>
      </w:r>
    </w:p>
    <w:p w14:paraId="206DECF7" w14:textId="098614EA" w:rsidR="006A01AD" w:rsidRPr="00243AF7" w:rsidRDefault="00243AF7" w:rsidP="00F30134">
      <w:pPr>
        <w:jc w:val="right"/>
      </w:pPr>
      <w:r>
        <w:t>Письмак А. Е.</w:t>
      </w:r>
    </w:p>
    <w:p w14:paraId="34288EB5" w14:textId="77777777" w:rsidR="006A01AD" w:rsidRDefault="006A01AD" w:rsidP="00535759">
      <w:r>
        <w:rPr>
          <w:noProof/>
        </w:rPr>
        <w:drawing>
          <wp:anchor distT="0" distB="0" distL="114300" distR="114300" simplePos="0" relativeHeight="251658240" behindDoc="1" locked="0" layoutInCell="1" allowOverlap="1" wp14:anchorId="3090CA74" wp14:editId="3DB3803C">
            <wp:simplePos x="0" y="0"/>
            <wp:positionH relativeFrom="margin">
              <wp:posOffset>1443516</wp:posOffset>
            </wp:positionH>
            <wp:positionV relativeFrom="margin">
              <wp:posOffset>7716520</wp:posOffset>
            </wp:positionV>
            <wp:extent cx="3136265" cy="788670"/>
            <wp:effectExtent l="0" t="0" r="698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val="ru-RU" w:eastAsia="en-US"/>
        </w:rPr>
        <w:id w:val="61452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F77A77" w14:textId="77777777" w:rsidR="0087500F" w:rsidRDefault="0087500F" w:rsidP="00C86C9A">
          <w:pPr>
            <w:pStyle w:val="af"/>
            <w:ind w:firstLine="720"/>
            <w:rPr>
              <w:sz w:val="40"/>
              <w:szCs w:val="40"/>
              <w:lang w:val="ru-RU"/>
            </w:rPr>
          </w:pPr>
          <w:r w:rsidRPr="0087500F">
            <w:rPr>
              <w:sz w:val="40"/>
              <w:szCs w:val="40"/>
              <w:lang w:val="ru-RU"/>
            </w:rPr>
            <w:t>Оглавление</w:t>
          </w:r>
        </w:p>
        <w:p w14:paraId="3B21F05C" w14:textId="77777777" w:rsidR="0087500F" w:rsidRPr="0087500F" w:rsidRDefault="0087500F" w:rsidP="0087500F">
          <w:pPr>
            <w:rPr>
              <w:lang w:eastAsia="ru-KZ"/>
            </w:rPr>
          </w:pPr>
        </w:p>
        <w:p w14:paraId="1170A191" w14:textId="52A5AE15" w:rsidR="000643DC" w:rsidRDefault="0087500F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08243" w:history="1">
            <w:r w:rsidR="000643DC" w:rsidRPr="00B67200">
              <w:rPr>
                <w:rStyle w:val="af0"/>
                <w:noProof/>
              </w:rPr>
              <w:t>Текст задания</w:t>
            </w:r>
            <w:r w:rsidR="000643DC">
              <w:rPr>
                <w:noProof/>
                <w:webHidden/>
              </w:rPr>
              <w:tab/>
            </w:r>
            <w:r w:rsidR="000643DC">
              <w:rPr>
                <w:noProof/>
                <w:webHidden/>
              </w:rPr>
              <w:fldChar w:fldCharType="begin"/>
            </w:r>
            <w:r w:rsidR="000643DC">
              <w:rPr>
                <w:noProof/>
                <w:webHidden/>
              </w:rPr>
              <w:instrText xml:space="preserve"> PAGEREF _Toc118308243 \h </w:instrText>
            </w:r>
            <w:r w:rsidR="000643DC">
              <w:rPr>
                <w:noProof/>
                <w:webHidden/>
              </w:rPr>
            </w:r>
            <w:r w:rsidR="000643DC">
              <w:rPr>
                <w:noProof/>
                <w:webHidden/>
              </w:rPr>
              <w:fldChar w:fldCharType="separate"/>
            </w:r>
            <w:r w:rsidR="000643DC">
              <w:rPr>
                <w:noProof/>
                <w:webHidden/>
              </w:rPr>
              <w:t>3</w:t>
            </w:r>
            <w:r w:rsidR="000643DC">
              <w:rPr>
                <w:noProof/>
                <w:webHidden/>
              </w:rPr>
              <w:fldChar w:fldCharType="end"/>
            </w:r>
          </w:hyperlink>
        </w:p>
        <w:p w14:paraId="28F2EC6D" w14:textId="2DAB7E7B" w:rsidR="000643DC" w:rsidRDefault="00000000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hyperlink w:anchor="_Toc118308244" w:history="1">
            <w:r w:rsidR="000643DC" w:rsidRPr="00B67200">
              <w:rPr>
                <w:rStyle w:val="af0"/>
                <w:noProof/>
              </w:rPr>
              <w:t>Основные этапы вычисления</w:t>
            </w:r>
            <w:r w:rsidR="000643DC">
              <w:rPr>
                <w:noProof/>
                <w:webHidden/>
              </w:rPr>
              <w:tab/>
            </w:r>
            <w:r w:rsidR="000643DC">
              <w:rPr>
                <w:noProof/>
                <w:webHidden/>
              </w:rPr>
              <w:fldChar w:fldCharType="begin"/>
            </w:r>
            <w:r w:rsidR="000643DC">
              <w:rPr>
                <w:noProof/>
                <w:webHidden/>
              </w:rPr>
              <w:instrText xml:space="preserve"> PAGEREF _Toc118308244 \h </w:instrText>
            </w:r>
            <w:r w:rsidR="000643DC">
              <w:rPr>
                <w:noProof/>
                <w:webHidden/>
              </w:rPr>
            </w:r>
            <w:r w:rsidR="000643DC">
              <w:rPr>
                <w:noProof/>
                <w:webHidden/>
              </w:rPr>
              <w:fldChar w:fldCharType="separate"/>
            </w:r>
            <w:r w:rsidR="000643DC">
              <w:rPr>
                <w:noProof/>
                <w:webHidden/>
              </w:rPr>
              <w:t>5</w:t>
            </w:r>
            <w:r w:rsidR="000643DC">
              <w:rPr>
                <w:noProof/>
                <w:webHidden/>
              </w:rPr>
              <w:fldChar w:fldCharType="end"/>
            </w:r>
          </w:hyperlink>
        </w:p>
        <w:p w14:paraId="0A64E6A5" w14:textId="623E279F" w:rsidR="000643DC" w:rsidRDefault="00000000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hyperlink w:anchor="_Toc118308245" w:history="1">
            <w:r w:rsidR="000643DC" w:rsidRPr="00B67200">
              <w:rPr>
                <w:rStyle w:val="af0"/>
                <w:noProof/>
              </w:rPr>
              <w:t>Список источников</w:t>
            </w:r>
            <w:r w:rsidR="000643DC">
              <w:rPr>
                <w:noProof/>
                <w:webHidden/>
              </w:rPr>
              <w:tab/>
            </w:r>
            <w:r w:rsidR="000643DC">
              <w:rPr>
                <w:noProof/>
                <w:webHidden/>
              </w:rPr>
              <w:fldChar w:fldCharType="begin"/>
            </w:r>
            <w:r w:rsidR="000643DC">
              <w:rPr>
                <w:noProof/>
                <w:webHidden/>
              </w:rPr>
              <w:instrText xml:space="preserve"> PAGEREF _Toc118308245 \h </w:instrText>
            </w:r>
            <w:r w:rsidR="000643DC">
              <w:rPr>
                <w:noProof/>
                <w:webHidden/>
              </w:rPr>
            </w:r>
            <w:r w:rsidR="000643DC">
              <w:rPr>
                <w:noProof/>
                <w:webHidden/>
              </w:rPr>
              <w:fldChar w:fldCharType="separate"/>
            </w:r>
            <w:r w:rsidR="000643DC">
              <w:rPr>
                <w:noProof/>
                <w:webHidden/>
              </w:rPr>
              <w:t>13</w:t>
            </w:r>
            <w:r w:rsidR="000643DC">
              <w:rPr>
                <w:noProof/>
                <w:webHidden/>
              </w:rPr>
              <w:fldChar w:fldCharType="end"/>
            </w:r>
          </w:hyperlink>
        </w:p>
        <w:p w14:paraId="5BF101A3" w14:textId="7F4DB9F1" w:rsidR="000643DC" w:rsidRDefault="00000000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hyperlink w:anchor="_Toc118308246" w:history="1">
            <w:r w:rsidR="000643DC" w:rsidRPr="00B67200">
              <w:rPr>
                <w:rStyle w:val="af0"/>
                <w:noProof/>
              </w:rPr>
              <w:t>Вывод</w:t>
            </w:r>
            <w:r w:rsidR="000643DC">
              <w:rPr>
                <w:noProof/>
                <w:webHidden/>
              </w:rPr>
              <w:tab/>
            </w:r>
            <w:r w:rsidR="000643DC">
              <w:rPr>
                <w:noProof/>
                <w:webHidden/>
              </w:rPr>
              <w:fldChar w:fldCharType="begin"/>
            </w:r>
            <w:r w:rsidR="000643DC">
              <w:rPr>
                <w:noProof/>
                <w:webHidden/>
              </w:rPr>
              <w:instrText xml:space="preserve"> PAGEREF _Toc118308246 \h </w:instrText>
            </w:r>
            <w:r w:rsidR="000643DC">
              <w:rPr>
                <w:noProof/>
                <w:webHidden/>
              </w:rPr>
            </w:r>
            <w:r w:rsidR="000643DC">
              <w:rPr>
                <w:noProof/>
                <w:webHidden/>
              </w:rPr>
              <w:fldChar w:fldCharType="separate"/>
            </w:r>
            <w:r w:rsidR="000643DC">
              <w:rPr>
                <w:noProof/>
                <w:webHidden/>
              </w:rPr>
              <w:t>13</w:t>
            </w:r>
            <w:r w:rsidR="000643DC">
              <w:rPr>
                <w:noProof/>
                <w:webHidden/>
              </w:rPr>
              <w:fldChar w:fldCharType="end"/>
            </w:r>
          </w:hyperlink>
        </w:p>
        <w:p w14:paraId="75697063" w14:textId="47D89ECF" w:rsidR="0087500F" w:rsidRDefault="0087500F">
          <w:r>
            <w:rPr>
              <w:b/>
              <w:bCs/>
            </w:rPr>
            <w:fldChar w:fldCharType="end"/>
          </w:r>
        </w:p>
      </w:sdtContent>
    </w:sdt>
    <w:p w14:paraId="690973BC" w14:textId="77777777" w:rsidR="005A2F38" w:rsidRPr="00D31105" w:rsidRDefault="005A2F38" w:rsidP="00A01F80">
      <w:pPr>
        <w:pStyle w:val="1"/>
      </w:pPr>
      <w:r w:rsidRPr="00D31105">
        <w:br w:type="page"/>
      </w:r>
    </w:p>
    <w:p w14:paraId="179799A9" w14:textId="2A061BE9" w:rsidR="00243AF7" w:rsidRDefault="00243AF7" w:rsidP="00243AF7">
      <w:pPr>
        <w:pStyle w:val="V1"/>
      </w:pPr>
      <w:bookmarkStart w:id="0" w:name="_Toc118308243"/>
      <w:r w:rsidRPr="00243AF7">
        <w:lastRenderedPageBreak/>
        <w:t>Текст задания</w:t>
      </w:r>
      <w:bookmarkEnd w:id="0"/>
    </w:p>
    <w:p w14:paraId="18474B84" w14:textId="2C440414" w:rsidR="00243AF7" w:rsidRPr="00243AF7" w:rsidRDefault="00243AF7" w:rsidP="00243AF7"/>
    <w:p w14:paraId="3F450D2D" w14:textId="5DB5E64D" w:rsidR="00243AF7" w:rsidRDefault="00243AF7" w:rsidP="00904BC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A87FE88" wp14:editId="6E3C6A77">
            <wp:extent cx="4455994" cy="3152515"/>
            <wp:effectExtent l="0" t="0" r="190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118" cy="31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DC2D" w14:textId="3A5894C1" w:rsidR="00243AF7" w:rsidRDefault="00243A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4F8E4C" wp14:editId="1DE7B921">
            <wp:extent cx="4660900" cy="4599295"/>
            <wp:effectExtent l="0" t="0" r="635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12"/>
                    <a:stretch/>
                  </pic:blipFill>
                  <pic:spPr bwMode="auto">
                    <a:xfrm>
                      <a:off x="0" y="0"/>
                      <a:ext cx="4660900" cy="459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06D0376A" w14:textId="193F1535" w:rsidR="00E57407" w:rsidRDefault="00243AF7" w:rsidP="00E5740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E96811" wp14:editId="5980131A">
            <wp:extent cx="5009703" cy="6803409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647" cy="681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5418" w14:textId="127BE36F" w:rsidR="00E57407" w:rsidRPr="00E57407" w:rsidRDefault="00E57407" w:rsidP="00E57407">
      <w:pPr>
        <w:rPr>
          <w:lang w:val="en-US"/>
        </w:rPr>
      </w:pPr>
      <w:r>
        <w:rPr>
          <w:lang w:val="en-US"/>
        </w:rPr>
        <w:br w:type="page"/>
      </w:r>
    </w:p>
    <w:p w14:paraId="00E2C5C3" w14:textId="1407B5A5" w:rsidR="00E57407" w:rsidRPr="00E57407" w:rsidRDefault="00E57407" w:rsidP="00E57407">
      <w:pPr>
        <w:pStyle w:val="V1"/>
      </w:pPr>
      <w:bookmarkStart w:id="1" w:name="_Toc118308244"/>
      <w:r>
        <w:lastRenderedPageBreak/>
        <w:t>Основные этапы вычисления</w:t>
      </w:r>
      <w:bookmarkEnd w:id="1"/>
    </w:p>
    <w:p w14:paraId="24BFEA9D" w14:textId="58F29756" w:rsidR="00E57407" w:rsidRDefault="00E57407" w:rsidP="000753BE">
      <w:pPr>
        <w:pStyle w:val="af1"/>
        <w:spacing w:before="120" w:line="360" w:lineRule="auto"/>
        <w:ind w:left="144"/>
        <w:rPr>
          <w:szCs w:val="28"/>
        </w:rPr>
      </w:pPr>
      <w:r w:rsidRPr="00E57407">
        <w:rPr>
          <w:szCs w:val="28"/>
        </w:rPr>
        <w:t>UML Диаграмма</w:t>
      </w:r>
    </w:p>
    <w:p w14:paraId="6D5546A4" w14:textId="78313299" w:rsidR="00E57407" w:rsidRDefault="00000000" w:rsidP="000753BE">
      <w:pPr>
        <w:ind w:left="144"/>
      </w:pPr>
      <w:hyperlink r:id="rId15" w:history="1">
        <w:r w:rsidR="00A62532">
          <w:rPr>
            <w:rStyle w:val="af0"/>
            <w:noProof/>
            <w:lang w:val="en-US"/>
          </w:rPr>
          <w:t>Link</w:t>
        </w:r>
        <w:r w:rsidR="00A62532" w:rsidRPr="00510E34">
          <w:rPr>
            <w:rStyle w:val="af0"/>
            <w:noProof/>
          </w:rPr>
          <w:t xml:space="preserve"> </w:t>
        </w:r>
        <w:r w:rsidR="00A62532">
          <w:rPr>
            <w:rStyle w:val="af0"/>
            <w:noProof/>
            <w:lang w:val="en-US"/>
          </w:rPr>
          <w:t>to</w:t>
        </w:r>
        <w:r w:rsidR="00A62532" w:rsidRPr="00510E34">
          <w:rPr>
            <w:rStyle w:val="af0"/>
            <w:noProof/>
          </w:rPr>
          <w:t xml:space="preserve"> </w:t>
        </w:r>
        <w:r w:rsidR="00A62532">
          <w:rPr>
            <w:rStyle w:val="af0"/>
            <w:noProof/>
            <w:lang w:val="en-US"/>
          </w:rPr>
          <w:t>Im</w:t>
        </w:r>
        <w:r w:rsidR="00A62532">
          <w:rPr>
            <w:rStyle w:val="af0"/>
            <w:noProof/>
            <w:lang w:val="en-US"/>
          </w:rPr>
          <w:t>a</w:t>
        </w:r>
        <w:r w:rsidR="00A62532">
          <w:rPr>
            <w:rStyle w:val="af0"/>
            <w:noProof/>
            <w:lang w:val="en-US"/>
          </w:rPr>
          <w:t>ge</w:t>
        </w:r>
      </w:hyperlink>
      <w:r w:rsidR="00A62532">
        <w:t xml:space="preserve"> </w:t>
      </w:r>
    </w:p>
    <w:p w14:paraId="05AF4A61" w14:textId="30C52622" w:rsidR="000753BE" w:rsidRDefault="000753BE" w:rsidP="000753BE"/>
    <w:p w14:paraId="1654B75A" w14:textId="074F01F7" w:rsidR="000753BE" w:rsidRPr="00510E34" w:rsidRDefault="000753BE" w:rsidP="000753BE">
      <w:pPr>
        <w:pStyle w:val="af1"/>
        <w:ind w:left="144"/>
        <w:rPr>
          <w:lang w:val="en-US"/>
        </w:rPr>
      </w:pPr>
      <w:r>
        <w:t>Исходный</w:t>
      </w:r>
      <w:r w:rsidRPr="00510E34">
        <w:rPr>
          <w:lang w:val="en-US"/>
        </w:rPr>
        <w:t xml:space="preserve"> </w:t>
      </w:r>
      <w:r>
        <w:t>код</w:t>
      </w:r>
      <w:r w:rsidRPr="00510E34">
        <w:rPr>
          <w:lang w:val="en-US"/>
        </w:rPr>
        <w:t xml:space="preserve"> </w:t>
      </w:r>
      <w:r>
        <w:t>программы</w:t>
      </w:r>
    </w:p>
    <w:p w14:paraId="7D0B12B4" w14:textId="01E7B8CE" w:rsidR="000753BE" w:rsidRPr="008D59B4" w:rsidRDefault="000753BE" w:rsidP="008D59B4">
      <w:pPr>
        <w:pStyle w:val="21"/>
      </w:pPr>
      <w:r w:rsidRPr="008D59B4">
        <w:t>Attacks</w:t>
      </w:r>
    </w:p>
    <w:p w14:paraId="406D32BC" w14:textId="7449E411" w:rsidR="00684DF8" w:rsidRPr="00684DF8" w:rsidRDefault="00684DF8" w:rsidP="00684DF8">
      <w:pPr>
        <w:pStyle w:val="af5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14:paraId="38403B0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3244DA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AquaTail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PhysicalMove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72C3297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AquaTail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41BF1A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WATER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7F13ACD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0DAFEB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C6A6BF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9BC2F5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4370927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0B0B1A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AquaTail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259D4C1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E7D973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31F69BB" w14:textId="7E879781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72806B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596AE3D" w14:textId="20387400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0A73B7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AA228B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BugBuzz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SpecialMove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3A01BDF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BugBuzz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FE093F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BUG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598C37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208FA58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private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boolean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false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41CE7BE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2973D51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applyOppEffects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BC27F1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if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Math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random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&lt;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0.1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</w:p>
    <w:p w14:paraId="4F93585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2B2105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SPECIAL_DEFENSE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-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642B00E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true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0CD6E9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441848D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72AEF32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3CB264C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22D1D34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6A33D9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"Ð¸ÑÐ¿Ð¾Ð»ÑŒÐ·ÑƒÐµÑ‚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BugBuzz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+((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?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and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lowered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opponent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SPECIAL DEFENCE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by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-1"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: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));</w:t>
      </w:r>
    </w:p>
    <w:p w14:paraId="1F7E617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4E6DA7A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FC5D649" w14:textId="32CC317E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3BA8AD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66CDED3" w14:textId="30C6E9AF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9AD2F7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4041C1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Facade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PhysicalMove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CB6690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Facade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CE941F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NORMAL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B94483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2A35BB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0017CD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lastRenderedPageBreak/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double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calcBaseDamage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p2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741F921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getCondition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();</w:t>
      </w:r>
    </w:p>
    <w:p w14:paraId="7A34162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if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||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POISON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||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PARALYZE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3B41DC6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0.4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*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double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getLevel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+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2.0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*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this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power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*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/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150.0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8B17BB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else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7BE2FD1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calcBaseDamage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p2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E13E8E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CDB549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548064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726D10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72EBD1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7718B4E7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9E0FFC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Facade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17C214F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BAA479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E89C7EC" w14:textId="1E283E90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6C76E9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BE9959B" w14:textId="589172E2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B1D287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8A6FA5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FeintAttack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8DE6E3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FeintAttack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836031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DARK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60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Double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POSITIVE_INFINITY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B20CF5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24BFE5F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0E73ED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72631B8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F238D9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FeintAttack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71FABBD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B04B126" w14:textId="17ECD8E7" w:rsidR="00684DF8" w:rsidRPr="00A62532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en-US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E0CBF78" w14:textId="08F4EEC3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A1A2F1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98C7C2A" w14:textId="5EF13B91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D841AB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000E46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FocusBlast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D47E13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FocusBlast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9970C77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FIGHTING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120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2C5E7C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D59A02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private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boolean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false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1260B58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231FF37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applyOppEffects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1BCB579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if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Math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random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&lt;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0.1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</w:p>
    <w:p w14:paraId="62EC53B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1F55344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SPECIAL_DEFENSE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-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2C27D1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true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1A461FF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F45388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D97295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B19468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73B32F6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3C2EB9D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"Ð¸ÑÐ¿Ð¾Ð»ÑŒÐ·ÑƒÐµÑ‚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FocusBlast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+((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?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and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lowered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opponent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SPECIAL DEFENCE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by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-1"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: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));</w:t>
      </w:r>
    </w:p>
    <w:p w14:paraId="679C601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7520582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74E1E624" w14:textId="3778572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946F28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1D32432" w14:textId="6786FFFE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C20755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44383D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HeadCharge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PhysicalMove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D26CAF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HeadCharge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3446491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lastRenderedPageBreak/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NORMAL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120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076FCB6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6DA2D0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AFDD80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5756769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applySelfDamage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att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double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damage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B11439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att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HP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Math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round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damage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/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));</w:t>
      </w:r>
    </w:p>
    <w:p w14:paraId="505B00E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4E3E59D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90A32C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749C3D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53EA217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81375D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HeadCharge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7D9D03E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BACDC9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1965A28" w14:textId="1EB4425F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00D5BD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B892080" w14:textId="411796B4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6B081D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C72C0D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HornAttack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PhysicalMove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95D716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HornAttack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0D3EF7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NORMAL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65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D96251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44197EB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11EA4B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2FA10A5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015B47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HornAttack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BB940C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CF6DC5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56F214F" w14:textId="0462E9C4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35DC6A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F9A4D7A" w14:textId="40FD52A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D9B41A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833432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MudSlap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SpecialMove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1A4A0B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MudSlap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3B73D8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GROUND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7BFB60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20B76EB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38204DB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4A52EF8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applyOppEffects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ABCCE4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ACCURACY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-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6842AD1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0F7651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DEEB28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19437FD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D8D428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MudSlap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3F3E684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8330B7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94C8DE2" w14:textId="61AEC0F8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8EBD7E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AC70A6C" w14:textId="5158B3A6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0E77F9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C17949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Rest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1FABFD3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Rest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41DB55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PSYCHIC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2C3AC3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47B1B3D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74DD38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4FB84B9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applySelfEffects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C37C0A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Effect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e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Effect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();</w:t>
      </w:r>
    </w:p>
    <w:p w14:paraId="31E5E137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e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condition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SLEEP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5AFDD737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e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turns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573649D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lastRenderedPageBreak/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restore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();</w:t>
      </w:r>
    </w:p>
    <w:p w14:paraId="58BAEC4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addEffect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6067A3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18A77F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828906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173975B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12650E2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Rest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49DD860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26B7E6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0DE0B2C" w14:textId="082DCFDA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15F35D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CA1E61B" w14:textId="52F0BF1F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A056D0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D35845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RockTomb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PhysicalMove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92381D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RockTomb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2389C0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60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95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0C57AC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302EDE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26E25D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76AF72C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applyOppEffects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3D3A89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SPEED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-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9F88B5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F066F8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4F28A7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17B6654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B570B4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RockTomb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559C557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FF48D2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23D8A069" w14:textId="608B84EE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88EA44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341F4BE" w14:textId="78E0DD9A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3456DD8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37DB9A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948BA5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621D16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NORMAL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85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A6A696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7F5A753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C4FFF9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340E509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applyOppEffects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436F59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ATTACK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6B7987C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Effect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confuse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05B1E9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2B2126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479AB9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7AB8074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0FC501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Swagger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A9A453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B5E69A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2217049E" w14:textId="6818EE93" w:rsidR="008D59B4" w:rsidRDefault="008D59B4">
      <w:pPr>
        <w:rPr>
          <w:lang w:val="en-US"/>
        </w:rPr>
      </w:pPr>
      <w:r>
        <w:rPr>
          <w:lang w:val="en-US"/>
        </w:rPr>
        <w:br w:type="page"/>
      </w:r>
    </w:p>
    <w:p w14:paraId="59F4F13F" w14:textId="76B06096" w:rsidR="008D59B4" w:rsidRDefault="008D59B4" w:rsidP="008D59B4">
      <w:pPr>
        <w:pStyle w:val="21"/>
      </w:pPr>
      <w:r>
        <w:lastRenderedPageBreak/>
        <w:t xml:space="preserve">  </w:t>
      </w:r>
      <w:proofErr w:type="spellStart"/>
      <w:r>
        <w:t>Pokemons</w:t>
      </w:r>
      <w:proofErr w:type="spellEnd"/>
    </w:p>
    <w:p w14:paraId="677644D0" w14:textId="016237F7" w:rsidR="008D59B4" w:rsidRDefault="008D59B4" w:rsidP="008D59B4">
      <w:pPr>
        <w:rPr>
          <w:lang w:val="en-US"/>
        </w:rPr>
      </w:pPr>
      <w:r>
        <w:rPr>
          <w:lang w:val="en-US"/>
        </w:rPr>
        <w:tab/>
      </w:r>
    </w:p>
    <w:p w14:paraId="2D8E71CB" w14:textId="68387333" w:rsidR="003F0CE6" w:rsidRPr="003F0CE6" w:rsidRDefault="003F0CE6" w:rsidP="003F0CE6">
      <w:pPr>
        <w:shd w:val="clear" w:color="auto" w:fill="FFFFFF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CB0536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37CB4BE" w14:textId="3CA99AF9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22EAF73" w14:textId="432F6C4C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40D7AC2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42B563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Bouffalant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D9788D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Bouffalant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969B2E4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5700A84C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110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F4552C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NORMAL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185C76E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HeadCharge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HornAttack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Facade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74409BB4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DA232F0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289066B" w14:textId="029D9CA4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DC7F9A1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BC08F9F" w14:textId="61FACD92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552BA74" w14:textId="4CEAD3C6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1C7B900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6110C10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Carracosta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708C491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Carracosta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7669A0C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D4AC62B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74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108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133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65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32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8A13676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WATER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6BB33AB6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AquaTail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Rest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RockTomb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FocusBlast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55E03CE5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68D02DF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AB3EB25" w14:textId="738EE052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350C4E2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C9DCECB" w14:textId="6DAD3C91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D132087" w14:textId="67CB377B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1D3D2B4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6472061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Flygon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1B1ECA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Flygon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1D16E9B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A8D0E45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50693E5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GROUND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DRAGON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708A52B2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MudSlap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BugBuzz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FeintAttack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05935980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0DD2718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F3181E9" w14:textId="4B40921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9519857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A4E3EF5" w14:textId="29F98169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6D238CA" w14:textId="7A1C60BE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9D9538E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16754F0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Tirtouga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43259A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Tirtouga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1AA6F733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2661F98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54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78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22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72D6C94E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WATER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4F5B34B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AquaTail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Rest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RockTomb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50EC04C2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97F6F61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78E09B1A" w14:textId="07316748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BAB1D7E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E975E16" w14:textId="63E66100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00160BD" w14:textId="2DB84AEA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FE8F7F7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77DBF9B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Trapinch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E2C8756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Trapinch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D50A28A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79788017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ED6EB24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GROUND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607966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MudSlap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5C229EF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739AC52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A9494EA" w14:textId="0D53F05A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121A7A7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332998EC" w14:textId="18241E42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DDC54E6" w14:textId="121ED072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8B1DA1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A096D38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Vibrava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6AFB94A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Vibrava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3E640B5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F142967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6385269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GROUND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DRAGON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062738D8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MudSlap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BugBuzz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29BC67D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BE8BE35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27416B3" w14:textId="6AD5D0F1" w:rsidR="003F0CE6" w:rsidRDefault="003F0CE6" w:rsidP="003F0CE6">
      <w:pPr>
        <w:pStyle w:val="af5"/>
        <w:rPr>
          <w:rFonts w:ascii="Courier New" w:hAnsi="Courier New" w:cs="Courier New"/>
        </w:rPr>
      </w:pPr>
    </w:p>
    <w:p w14:paraId="3009A04D" w14:textId="7C576BD5" w:rsidR="003F0CE6" w:rsidRPr="008D59B4" w:rsidRDefault="003F0CE6" w:rsidP="008D59B4">
      <w:pPr>
        <w:rPr>
          <w:lang w:val="en-US"/>
        </w:rPr>
      </w:pPr>
    </w:p>
    <w:p w14:paraId="7A3238ED" w14:textId="18D5F6A0" w:rsidR="008D59B4" w:rsidRPr="008D59B4" w:rsidRDefault="008D59B4" w:rsidP="008D59B4">
      <w:pPr>
        <w:rPr>
          <w:lang w:val="en-US"/>
        </w:rPr>
      </w:pPr>
      <w:r>
        <w:rPr>
          <w:lang w:val="en-US"/>
        </w:rPr>
        <w:tab/>
      </w:r>
    </w:p>
    <w:p w14:paraId="1F855AB1" w14:textId="39D65BCA" w:rsidR="008D59B4" w:rsidRDefault="003F0CE6" w:rsidP="003F0CE6">
      <w:pPr>
        <w:pStyle w:val="21"/>
      </w:pPr>
      <w:r>
        <w:t xml:space="preserve">   Lab2</w:t>
      </w:r>
    </w:p>
    <w:p w14:paraId="39758FF2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package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ponomaryov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mikhail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E200DAE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EB9B316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import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ru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ifmo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.*;</w:t>
      </w:r>
    </w:p>
    <w:p w14:paraId="15183BF8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import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ponomaryov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mikhail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attacks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.*;</w:t>
      </w:r>
    </w:p>
    <w:p w14:paraId="5DC15EED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import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ponomaryov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mikhail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.*;</w:t>
      </w:r>
    </w:p>
    <w:p w14:paraId="5E638F06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C72CCB8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Lab2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B248C21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static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main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[]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args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420AD4C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Battle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b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Battle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();</w:t>
      </w:r>
    </w:p>
    <w:p w14:paraId="04A51840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Bouffalant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p1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Bouffalant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"Бычок"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CA00858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Tirtouga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p2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Tirtouga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"Черепашка"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26D018B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Carracosta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p3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Carracosta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"Черепашка мутант"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AE108B7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Trapinch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p4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Trapinch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"Большеголовая черепашка"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6181871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Vibrava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p5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Vibrava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"Стрекоза"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56E773A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Flygon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p6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Flygon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"Мини дракон"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9E0AD30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B60B7FE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addAlly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p1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87F75E6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addAlly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p2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CDABE3D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addAlly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EC10127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3D560A96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addFoe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p4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8E0F908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addFoe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59BE67E5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addFoe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p6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78A49AAC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go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();</w:t>
      </w:r>
    </w:p>
    <w:p w14:paraId="5DCEBA8F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ED7E660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5FC6716" w14:textId="77777777" w:rsidR="003F0CE6" w:rsidRDefault="003F0CE6" w:rsidP="003F0CE6">
      <w:pPr>
        <w:pStyle w:val="21"/>
        <w:rPr>
          <w:lang w:val="ru-RU"/>
        </w:rPr>
      </w:pPr>
      <w:r>
        <w:rPr>
          <w:lang w:val="ru-RU"/>
        </w:rPr>
        <w:t xml:space="preserve"> </w:t>
      </w:r>
    </w:p>
    <w:p w14:paraId="6F8C1EA2" w14:textId="0F0B6B5F" w:rsidR="003F0CE6" w:rsidRPr="00A62532" w:rsidRDefault="003F0CE6" w:rsidP="003F0CE6">
      <w:pPr>
        <w:pStyle w:val="21"/>
        <w:rPr>
          <w:lang w:val="ru-RU"/>
        </w:rPr>
      </w:pPr>
      <w:r w:rsidRPr="00A62532">
        <w:rPr>
          <w:lang w:val="ru-RU"/>
        </w:rPr>
        <w:lastRenderedPageBreak/>
        <w:t xml:space="preserve"> Вывод программы</w:t>
      </w:r>
    </w:p>
    <w:p w14:paraId="5C8ADFFA" w14:textId="654DF07C" w:rsidR="003F0CE6" w:rsidRDefault="003F0CE6" w:rsidP="003F0CE6">
      <w:r>
        <w:t xml:space="preserve">          </w:t>
      </w:r>
      <w:r w:rsidRPr="003F0CE6">
        <w:t xml:space="preserve">   </w:t>
      </w:r>
      <w:proofErr w:type="spellStart"/>
      <w:r>
        <w:t>Bouffalant</w:t>
      </w:r>
      <w:proofErr w:type="spellEnd"/>
      <w:r>
        <w:t xml:space="preserve"> Бычок из команды фиолетовых вступает в бой!</w:t>
      </w:r>
    </w:p>
    <w:p w14:paraId="56BF6CD6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из команды синих вступает в бой!</w:t>
      </w:r>
    </w:p>
    <w:p w14:paraId="08BF209E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использует </w:t>
      </w:r>
      <w:proofErr w:type="spellStart"/>
      <w:proofErr w:type="gramStart"/>
      <w:r>
        <w:t>HeadCharge</w:t>
      </w:r>
      <w:proofErr w:type="spellEnd"/>
      <w:r>
        <w:t xml:space="preserve"> .</w:t>
      </w:r>
      <w:proofErr w:type="gramEnd"/>
      <w:r>
        <w:t xml:space="preserve"> </w:t>
      </w:r>
    </w:p>
    <w:p w14:paraId="2752FCD4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теряет 10 здоровья.</w:t>
      </w:r>
    </w:p>
    <w:p w14:paraId="35BA2A08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теряет 3 здоровья.</w:t>
      </w:r>
    </w:p>
    <w:p w14:paraId="41EB46A7" w14:textId="77777777" w:rsidR="003F0CE6" w:rsidRDefault="003F0CE6" w:rsidP="003F0CE6">
      <w:pPr>
        <w:ind w:left="720"/>
      </w:pPr>
    </w:p>
    <w:p w14:paraId="7A025506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4684B7A6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увеличивает атаку.</w:t>
      </w:r>
    </w:p>
    <w:p w14:paraId="6C862781" w14:textId="77777777" w:rsidR="003F0CE6" w:rsidRDefault="003F0CE6" w:rsidP="003F0CE6">
      <w:pPr>
        <w:ind w:left="720"/>
      </w:pPr>
    </w:p>
    <w:p w14:paraId="71A675A6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19FC4FD4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увеличивает атаку.</w:t>
      </w:r>
    </w:p>
    <w:p w14:paraId="7F8F287E" w14:textId="77777777" w:rsidR="003F0CE6" w:rsidRDefault="003F0CE6" w:rsidP="003F0CE6">
      <w:pPr>
        <w:ind w:left="720"/>
      </w:pPr>
    </w:p>
    <w:p w14:paraId="3211579F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использует </w:t>
      </w:r>
      <w:proofErr w:type="spellStart"/>
      <w:proofErr w:type="gramStart"/>
      <w:r>
        <w:t>MudSlap</w:t>
      </w:r>
      <w:proofErr w:type="spellEnd"/>
      <w:r>
        <w:t xml:space="preserve"> .</w:t>
      </w:r>
      <w:proofErr w:type="gramEnd"/>
      <w:r>
        <w:t xml:space="preserve"> </w:t>
      </w:r>
    </w:p>
    <w:p w14:paraId="5E5B2D53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теряет 5 </w:t>
      </w:r>
      <w:proofErr w:type="gramStart"/>
      <w:r>
        <w:t>здоровья</w:t>
      </w:r>
      <w:proofErr w:type="gramEnd"/>
      <w:r>
        <w:t>.</w:t>
      </w:r>
    </w:p>
    <w:p w14:paraId="6AE6BCB1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уменьшает точность.</w:t>
      </w:r>
    </w:p>
    <w:p w14:paraId="30E1AF96" w14:textId="77777777" w:rsidR="003F0CE6" w:rsidRDefault="003F0CE6" w:rsidP="003F0CE6">
      <w:pPr>
        <w:ind w:left="720"/>
      </w:pPr>
    </w:p>
    <w:p w14:paraId="5D19ECE0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использует </w:t>
      </w:r>
      <w:proofErr w:type="spellStart"/>
      <w:proofErr w:type="gramStart"/>
      <w:r>
        <w:t>HeadCharge</w:t>
      </w:r>
      <w:proofErr w:type="spellEnd"/>
      <w:r>
        <w:t xml:space="preserve"> .</w:t>
      </w:r>
      <w:proofErr w:type="gramEnd"/>
      <w:r>
        <w:t xml:space="preserve"> </w:t>
      </w:r>
    </w:p>
    <w:p w14:paraId="46A12FFB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теряет 8 здоровья.</w:t>
      </w:r>
    </w:p>
    <w:p w14:paraId="30BA8B86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теряет 2 здоровья.</w:t>
      </w:r>
    </w:p>
    <w:p w14:paraId="7F875743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теряет сознание.</w:t>
      </w:r>
    </w:p>
    <w:p w14:paraId="062B9F67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из команды синих вступает в бой!</w:t>
      </w:r>
    </w:p>
    <w:p w14:paraId="528EE1D9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4E7B1AD9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увеличивает атаку.</w:t>
      </w:r>
    </w:p>
    <w:p w14:paraId="63C1C894" w14:textId="77777777" w:rsidR="003F0CE6" w:rsidRDefault="003F0CE6" w:rsidP="003F0CE6">
      <w:pPr>
        <w:ind w:left="720"/>
      </w:pPr>
    </w:p>
    <w:p w14:paraId="1C38B620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использует </w:t>
      </w:r>
      <w:proofErr w:type="spellStart"/>
      <w:proofErr w:type="gramStart"/>
      <w:r>
        <w:t>Facade</w:t>
      </w:r>
      <w:proofErr w:type="spellEnd"/>
      <w:r>
        <w:t xml:space="preserve"> .</w:t>
      </w:r>
      <w:proofErr w:type="gramEnd"/>
      <w:r>
        <w:t xml:space="preserve"> </w:t>
      </w:r>
    </w:p>
    <w:p w14:paraId="46AFB3BB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теряет 6 здоровья.</w:t>
      </w:r>
    </w:p>
    <w:p w14:paraId="5D8ED90F" w14:textId="77777777" w:rsidR="003F0CE6" w:rsidRDefault="003F0CE6" w:rsidP="003F0CE6">
      <w:pPr>
        <w:ind w:left="720"/>
      </w:pPr>
    </w:p>
    <w:p w14:paraId="4C2A0345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02CC3A59" w14:textId="77777777" w:rsidR="003F0CE6" w:rsidRDefault="003F0CE6" w:rsidP="003F0CE6">
      <w:pPr>
        <w:ind w:left="720"/>
      </w:pPr>
      <w:proofErr w:type="spellStart"/>
      <w:r>
        <w:lastRenderedPageBreak/>
        <w:t>Bouffalant</w:t>
      </w:r>
      <w:proofErr w:type="spellEnd"/>
      <w:r>
        <w:t xml:space="preserve"> Бычок увеличивает атаку.</w:t>
      </w:r>
    </w:p>
    <w:p w14:paraId="6FE7185C" w14:textId="77777777" w:rsidR="003F0CE6" w:rsidRDefault="003F0CE6" w:rsidP="003F0CE6">
      <w:pPr>
        <w:ind w:left="720"/>
      </w:pPr>
    </w:p>
    <w:p w14:paraId="0F9E6BD3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4B9B4582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увеличивает атаку.</w:t>
      </w:r>
    </w:p>
    <w:p w14:paraId="1EC66D7C" w14:textId="77777777" w:rsidR="003F0CE6" w:rsidRDefault="003F0CE6" w:rsidP="003F0CE6">
      <w:pPr>
        <w:ind w:left="720"/>
      </w:pPr>
    </w:p>
    <w:p w14:paraId="3D62FF0B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proofErr w:type="gramStart"/>
      <w:r>
        <w:t>BugBuzz</w:t>
      </w:r>
      <w:proofErr w:type="spellEnd"/>
      <w:r>
        <w:t xml:space="preserve"> .</w:t>
      </w:r>
      <w:proofErr w:type="gramEnd"/>
      <w:r>
        <w:t xml:space="preserve"> </w:t>
      </w:r>
    </w:p>
    <w:p w14:paraId="19DF3066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теряет 5 </w:t>
      </w:r>
      <w:proofErr w:type="gramStart"/>
      <w:r>
        <w:t>здоровья</w:t>
      </w:r>
      <w:proofErr w:type="gramEnd"/>
      <w:r>
        <w:t>.</w:t>
      </w:r>
    </w:p>
    <w:p w14:paraId="22508602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теряет сознание.</w:t>
      </w:r>
    </w:p>
    <w:p w14:paraId="0631C31C" w14:textId="77777777" w:rsidR="003F0CE6" w:rsidRDefault="003F0CE6" w:rsidP="003F0CE6">
      <w:pPr>
        <w:ind w:left="720"/>
      </w:pPr>
      <w:proofErr w:type="spellStart"/>
      <w:r>
        <w:t>Tirtouga</w:t>
      </w:r>
      <w:proofErr w:type="spellEnd"/>
      <w:r>
        <w:t xml:space="preserve"> Черепашка из команды фиолетовых вступает в бой!</w:t>
      </w:r>
    </w:p>
    <w:p w14:paraId="3E16CE7B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proofErr w:type="gramStart"/>
      <w:r>
        <w:t>BugBuzz</w:t>
      </w:r>
      <w:proofErr w:type="spellEnd"/>
      <w:r>
        <w:t xml:space="preserve"> .</w:t>
      </w:r>
      <w:proofErr w:type="gramEnd"/>
      <w:r>
        <w:t xml:space="preserve"> </w:t>
      </w:r>
    </w:p>
    <w:p w14:paraId="0BFC1F33" w14:textId="77777777" w:rsidR="003F0CE6" w:rsidRDefault="003F0CE6" w:rsidP="003F0CE6">
      <w:pPr>
        <w:ind w:left="720"/>
      </w:pPr>
      <w:proofErr w:type="spellStart"/>
      <w:r>
        <w:t>Tirtouga</w:t>
      </w:r>
      <w:proofErr w:type="spellEnd"/>
      <w:r>
        <w:t xml:space="preserve"> Черепашка теряет 9 здоровья.</w:t>
      </w:r>
    </w:p>
    <w:p w14:paraId="6245AB30" w14:textId="77777777" w:rsidR="003F0CE6" w:rsidRDefault="003F0CE6" w:rsidP="003F0CE6">
      <w:pPr>
        <w:ind w:left="720"/>
      </w:pPr>
    </w:p>
    <w:p w14:paraId="25C52B1A" w14:textId="77777777" w:rsidR="003F0CE6" w:rsidRDefault="003F0CE6" w:rsidP="003F0CE6">
      <w:pPr>
        <w:ind w:left="720"/>
      </w:pPr>
      <w:proofErr w:type="spellStart"/>
      <w:r>
        <w:t>Tirtouga</w:t>
      </w:r>
      <w:proofErr w:type="spellEnd"/>
      <w:r>
        <w:t xml:space="preserve"> Черепашка использует </w:t>
      </w:r>
      <w:proofErr w:type="spellStart"/>
      <w:proofErr w:type="gramStart"/>
      <w:r>
        <w:t>RockTomb</w:t>
      </w:r>
      <w:proofErr w:type="spellEnd"/>
      <w:r>
        <w:t xml:space="preserve"> .</w:t>
      </w:r>
      <w:proofErr w:type="gramEnd"/>
      <w:r>
        <w:t xml:space="preserve"> </w:t>
      </w:r>
    </w:p>
    <w:p w14:paraId="1813560C" w14:textId="77777777" w:rsidR="003F0CE6" w:rsidRDefault="003F0CE6" w:rsidP="003F0CE6">
      <w:pPr>
        <w:ind w:left="720"/>
      </w:pPr>
      <w:r>
        <w:t>Критический удар!</w:t>
      </w:r>
    </w:p>
    <w:p w14:paraId="38D8B66B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теряет 6 здоровья.</w:t>
      </w:r>
    </w:p>
    <w:p w14:paraId="6CDAF937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уменьшает скорость.</w:t>
      </w:r>
    </w:p>
    <w:p w14:paraId="2797A4B9" w14:textId="77777777" w:rsidR="003F0CE6" w:rsidRDefault="003F0CE6" w:rsidP="003F0CE6">
      <w:pPr>
        <w:ind w:left="720"/>
      </w:pPr>
    </w:p>
    <w:p w14:paraId="7F971CDA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proofErr w:type="gramStart"/>
      <w:r>
        <w:t>BugBuzz</w:t>
      </w:r>
      <w:proofErr w:type="spellEnd"/>
      <w:r>
        <w:t xml:space="preserve"> .</w:t>
      </w:r>
      <w:proofErr w:type="gramEnd"/>
      <w:r>
        <w:t xml:space="preserve"> </w:t>
      </w:r>
    </w:p>
    <w:p w14:paraId="633ADA9E" w14:textId="77777777" w:rsidR="003F0CE6" w:rsidRDefault="003F0CE6" w:rsidP="003F0CE6">
      <w:pPr>
        <w:ind w:left="720"/>
      </w:pPr>
      <w:proofErr w:type="spellStart"/>
      <w:r>
        <w:t>Tirtouga</w:t>
      </w:r>
      <w:proofErr w:type="spellEnd"/>
      <w:r>
        <w:t xml:space="preserve"> Черепашка теряет 8 здоровья.</w:t>
      </w:r>
    </w:p>
    <w:p w14:paraId="63E1D050" w14:textId="77777777" w:rsidR="003F0CE6" w:rsidRDefault="003F0CE6" w:rsidP="003F0CE6">
      <w:pPr>
        <w:ind w:left="720"/>
      </w:pPr>
      <w:proofErr w:type="spellStart"/>
      <w:r>
        <w:t>Tirtouga</w:t>
      </w:r>
      <w:proofErr w:type="spellEnd"/>
      <w:r>
        <w:t xml:space="preserve"> Черепашка теряет сознание.</w:t>
      </w:r>
    </w:p>
    <w:p w14:paraId="690182FF" w14:textId="77777777" w:rsidR="003F0CE6" w:rsidRDefault="003F0CE6" w:rsidP="003F0CE6">
      <w:pPr>
        <w:ind w:left="720"/>
      </w:pPr>
      <w:proofErr w:type="spellStart"/>
      <w:r>
        <w:t>Carracosta</w:t>
      </w:r>
      <w:proofErr w:type="spellEnd"/>
      <w:r>
        <w:t xml:space="preserve"> Черепашка мутант из команды фиолетовых вступает в бой!</w:t>
      </w:r>
    </w:p>
    <w:p w14:paraId="7A0B6D17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proofErr w:type="gramStart"/>
      <w:r>
        <w:t>MudSlap</w:t>
      </w:r>
      <w:proofErr w:type="spellEnd"/>
      <w:r>
        <w:t xml:space="preserve"> .</w:t>
      </w:r>
      <w:proofErr w:type="gramEnd"/>
      <w:r>
        <w:t xml:space="preserve"> </w:t>
      </w:r>
    </w:p>
    <w:p w14:paraId="2365003F" w14:textId="77777777" w:rsidR="003F0CE6" w:rsidRDefault="003F0CE6" w:rsidP="003F0CE6">
      <w:pPr>
        <w:ind w:left="720"/>
      </w:pPr>
      <w:proofErr w:type="spellStart"/>
      <w:r>
        <w:t>Carracosta</w:t>
      </w:r>
      <w:proofErr w:type="spellEnd"/>
      <w:r>
        <w:t xml:space="preserve"> Черепашка мутант теряет 13 здоровья.</w:t>
      </w:r>
    </w:p>
    <w:p w14:paraId="74C73225" w14:textId="77777777" w:rsidR="003F0CE6" w:rsidRDefault="003F0CE6" w:rsidP="003F0CE6">
      <w:pPr>
        <w:ind w:left="720"/>
      </w:pPr>
      <w:proofErr w:type="spellStart"/>
      <w:r>
        <w:t>Carracosta</w:t>
      </w:r>
      <w:proofErr w:type="spellEnd"/>
      <w:r>
        <w:t xml:space="preserve"> Черепашка мутант уменьшает точность.</w:t>
      </w:r>
    </w:p>
    <w:p w14:paraId="18DBBDAA" w14:textId="77777777" w:rsidR="003F0CE6" w:rsidRDefault="003F0CE6" w:rsidP="003F0CE6">
      <w:pPr>
        <w:ind w:left="720"/>
      </w:pPr>
      <w:proofErr w:type="spellStart"/>
      <w:r>
        <w:t>Carracosta</w:t>
      </w:r>
      <w:proofErr w:type="spellEnd"/>
      <w:r>
        <w:t xml:space="preserve"> Черепашка мутант теряет сознание.</w:t>
      </w:r>
    </w:p>
    <w:p w14:paraId="4107DEED" w14:textId="77777777" w:rsidR="003F0CE6" w:rsidRDefault="003F0CE6" w:rsidP="003F0CE6">
      <w:pPr>
        <w:ind w:left="720"/>
      </w:pPr>
      <w:r>
        <w:t>В команде фиолетовых не осталось покемонов.</w:t>
      </w:r>
    </w:p>
    <w:p w14:paraId="19CA8119" w14:textId="077FCCB4" w:rsidR="000643DC" w:rsidRDefault="003F0CE6" w:rsidP="000643DC">
      <w:pPr>
        <w:ind w:left="720"/>
      </w:pPr>
      <w:r>
        <w:t>Команда синих побеждает в этом бою!</w:t>
      </w:r>
    </w:p>
    <w:p w14:paraId="5099498D" w14:textId="33C4A3BE" w:rsidR="000643DC" w:rsidRDefault="000643DC" w:rsidP="000643DC">
      <w:pPr>
        <w:pStyle w:val="V1"/>
      </w:pPr>
      <w:bookmarkStart w:id="2" w:name="_Toc118308245"/>
      <w:r>
        <w:lastRenderedPageBreak/>
        <w:t>Список источников</w:t>
      </w:r>
      <w:bookmarkEnd w:id="2"/>
    </w:p>
    <w:p w14:paraId="2680969E" w14:textId="7758877C" w:rsidR="000643DC" w:rsidRDefault="00000000" w:rsidP="000643DC">
      <w:pPr>
        <w:pStyle w:val="af7"/>
        <w:numPr>
          <w:ilvl w:val="0"/>
          <w:numId w:val="1"/>
        </w:numPr>
      </w:pPr>
      <w:hyperlink r:id="rId16" w:history="1">
        <w:r w:rsidR="000643DC" w:rsidRPr="00424E5F">
          <w:rPr>
            <w:rStyle w:val="af0"/>
          </w:rPr>
          <w:t>https://se.ifmo.ru/~tony/doc/</w:t>
        </w:r>
      </w:hyperlink>
    </w:p>
    <w:p w14:paraId="51F0DC60" w14:textId="1FC228AB" w:rsidR="000643DC" w:rsidRDefault="00000000" w:rsidP="000643DC">
      <w:pPr>
        <w:pStyle w:val="af7"/>
        <w:numPr>
          <w:ilvl w:val="0"/>
          <w:numId w:val="1"/>
        </w:numPr>
      </w:pPr>
      <w:hyperlink r:id="rId17" w:history="1">
        <w:r w:rsidR="000643DC">
          <w:rPr>
            <w:rStyle w:val="af0"/>
            <w:rFonts w:ascii="Segoe UI" w:hAnsi="Segoe UI" w:cs="Segoe UI"/>
            <w:color w:val="337AB7"/>
            <w:shd w:val="clear" w:color="auto" w:fill="FFFFFF"/>
          </w:rPr>
          <w:t>http://pokemondb.net</w:t>
        </w:r>
      </w:hyperlink>
    </w:p>
    <w:p w14:paraId="769EE915" w14:textId="566808C0" w:rsidR="000643DC" w:rsidRDefault="000643DC" w:rsidP="000643DC">
      <w:pPr>
        <w:pStyle w:val="V1"/>
      </w:pPr>
      <w:bookmarkStart w:id="3" w:name="_Toc118308246"/>
      <w:r>
        <w:t>Вывод</w:t>
      </w:r>
      <w:bookmarkEnd w:id="3"/>
    </w:p>
    <w:p w14:paraId="70249D51" w14:textId="448879DA" w:rsidR="000643DC" w:rsidRPr="000643DC" w:rsidRDefault="000643DC" w:rsidP="000643DC">
      <w:r>
        <w:t xml:space="preserve">Во время лабораторной работы я использовал </w:t>
      </w:r>
      <w:r>
        <w:rPr>
          <w:lang w:val="en-US"/>
        </w:rPr>
        <w:t>jar</w:t>
      </w:r>
      <w:r w:rsidRPr="000643DC">
        <w:t xml:space="preserve"> </w:t>
      </w:r>
      <w:r>
        <w:t xml:space="preserve">пакет для создания своих классов с помощью наследования, а также применил принципы ООП для </w:t>
      </w:r>
      <w:r w:rsidR="000F76B1">
        <w:t>того,</w:t>
      </w:r>
      <w:r>
        <w:t xml:space="preserve"> чтобы переопределять методы и использовать их в своём </w:t>
      </w:r>
      <w:r>
        <w:rPr>
          <w:lang w:val="en-US"/>
        </w:rPr>
        <w:t>java</w:t>
      </w:r>
      <w:r w:rsidRPr="000643DC">
        <w:t xml:space="preserve"> </w:t>
      </w:r>
      <w:r>
        <w:t>файле.</w:t>
      </w:r>
    </w:p>
    <w:sectPr w:rsidR="000643DC" w:rsidRPr="000643DC" w:rsidSect="008F1FB3">
      <w:footerReference w:type="default" r:id="rId18"/>
      <w:footerReference w:type="first" r:id="rId19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86FA7" w14:textId="77777777" w:rsidR="004C5F53" w:rsidRDefault="004C5F53" w:rsidP="00535759">
      <w:r>
        <w:separator/>
      </w:r>
    </w:p>
  </w:endnote>
  <w:endnote w:type="continuationSeparator" w:id="0">
    <w:p w14:paraId="78DA22B9" w14:textId="77777777" w:rsidR="004C5F53" w:rsidRDefault="004C5F53" w:rsidP="00535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0574569"/>
      <w:docPartObj>
        <w:docPartGallery w:val="Page Numbers (Bottom of Page)"/>
        <w:docPartUnique/>
      </w:docPartObj>
    </w:sdtPr>
    <w:sdtContent>
      <w:p w14:paraId="01CC6780" w14:textId="77777777" w:rsidR="00A239EA" w:rsidRDefault="006C6F46" w:rsidP="00535759">
        <w:pPr>
          <w:pStyle w:val="a5"/>
        </w:pPr>
        <w:r w:rsidRPr="0097761C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78599D7" wp14:editId="4B6B8F7E">
                  <wp:simplePos x="0" y="0"/>
                  <wp:positionH relativeFrom="rightMargin">
                    <wp:posOffset>-204147</wp:posOffset>
                  </wp:positionH>
                  <wp:positionV relativeFrom="bottomMargin">
                    <wp:posOffset>176909</wp:posOffset>
                  </wp:positionV>
                  <wp:extent cx="579888" cy="381436"/>
                  <wp:effectExtent l="0" t="0" r="0" b="0"/>
                  <wp:wrapNone/>
                  <wp:docPr id="4" name="Прямоугольни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79888" cy="38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CAC10" w14:textId="77777777" w:rsidR="0097761C" w:rsidRPr="005A2F38" w:rsidRDefault="0097761C" w:rsidP="00535759">
                              <w:r w:rsidRPr="005A2F38">
                                <w:fldChar w:fldCharType="begin"/>
                              </w:r>
                              <w:r w:rsidRPr="005A2F38">
                                <w:instrText>PAGE   \* MERGEFORMAT</w:instrText>
                              </w:r>
                              <w:r w:rsidRPr="005A2F38">
                                <w:fldChar w:fldCharType="separate"/>
                              </w:r>
                              <w:r w:rsidRPr="005A2F38">
                                <w:t>2</w:t>
                              </w:r>
                              <w:r w:rsidRPr="005A2F38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278599D7" id="Прямоугольник 4" o:spid="_x0000_s1026" style="position:absolute;margin-left:-16.05pt;margin-top:13.95pt;width:45.65pt;height:30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" filled="f" fillcolor="#c0504d" stroked="f" strokecolor="#5c83b4" strokeweight="2.25pt">
                  <v:textbox inset=",0,,0">
                    <w:txbxContent>
                      <w:p w14:paraId="786CAC10" w14:textId="77777777" w:rsidR="0097761C" w:rsidRPr="005A2F38" w:rsidRDefault="0097761C" w:rsidP="00535759">
                        <w:r w:rsidRPr="005A2F38">
                          <w:fldChar w:fldCharType="begin"/>
                        </w:r>
                        <w:r w:rsidRPr="005A2F38">
                          <w:instrText>PAGE   \* MERGEFORMAT</w:instrText>
                        </w:r>
                        <w:r w:rsidRPr="005A2F38">
                          <w:fldChar w:fldCharType="separate"/>
                        </w:r>
                        <w:r w:rsidRPr="005A2F38">
                          <w:t>2</w:t>
                        </w:r>
                        <w:r w:rsidRPr="005A2F38"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  <w:p w14:paraId="19AB505A" w14:textId="77777777" w:rsidR="00F21F0F" w:rsidRDefault="00000000" w:rsidP="00535759">
        <w:pPr>
          <w:pStyle w:val="a5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F433F" w14:textId="77777777" w:rsidR="0097761C" w:rsidRDefault="008F1FB3" w:rsidP="00F30134">
    <w:pPr>
      <w:pStyle w:val="a5"/>
      <w:jc w:val="center"/>
    </w:pPr>
    <w:r>
      <w:t>Санкт-Петербург</w:t>
    </w:r>
  </w:p>
  <w:p w14:paraId="6C939DE7" w14:textId="77777777" w:rsidR="008F1FB3" w:rsidRPr="008F1FB3" w:rsidRDefault="008F1FB3" w:rsidP="00F30134">
    <w:pPr>
      <w:pStyle w:val="a5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40A6B" w14:textId="77777777" w:rsidR="004C5F53" w:rsidRDefault="004C5F53" w:rsidP="00535759">
      <w:r>
        <w:separator/>
      </w:r>
    </w:p>
  </w:footnote>
  <w:footnote w:type="continuationSeparator" w:id="0">
    <w:p w14:paraId="2065ECA4" w14:textId="77777777" w:rsidR="004C5F53" w:rsidRDefault="004C5F53" w:rsidP="005357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23034"/>
    <w:multiLevelType w:val="hybridMultilevel"/>
    <w:tmpl w:val="03B6D4BE"/>
    <w:lvl w:ilvl="0" w:tplc="D75A24FA">
      <w:start w:val="1"/>
      <w:numFmt w:val="decimal"/>
      <w:lvlText w:val="%1)"/>
      <w:lvlJc w:val="left"/>
      <w:pPr>
        <w:ind w:left="46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87" w:hanging="360"/>
      </w:pPr>
    </w:lvl>
    <w:lvl w:ilvl="2" w:tplc="2000001B" w:tentative="1">
      <w:start w:val="1"/>
      <w:numFmt w:val="lowerRoman"/>
      <w:lvlText w:val="%3."/>
      <w:lvlJc w:val="right"/>
      <w:pPr>
        <w:ind w:left="1907" w:hanging="180"/>
      </w:pPr>
    </w:lvl>
    <w:lvl w:ilvl="3" w:tplc="2000000F" w:tentative="1">
      <w:start w:val="1"/>
      <w:numFmt w:val="decimal"/>
      <w:lvlText w:val="%4."/>
      <w:lvlJc w:val="left"/>
      <w:pPr>
        <w:ind w:left="2627" w:hanging="360"/>
      </w:pPr>
    </w:lvl>
    <w:lvl w:ilvl="4" w:tplc="20000019" w:tentative="1">
      <w:start w:val="1"/>
      <w:numFmt w:val="lowerLetter"/>
      <w:lvlText w:val="%5."/>
      <w:lvlJc w:val="left"/>
      <w:pPr>
        <w:ind w:left="3347" w:hanging="360"/>
      </w:pPr>
    </w:lvl>
    <w:lvl w:ilvl="5" w:tplc="2000001B" w:tentative="1">
      <w:start w:val="1"/>
      <w:numFmt w:val="lowerRoman"/>
      <w:lvlText w:val="%6."/>
      <w:lvlJc w:val="right"/>
      <w:pPr>
        <w:ind w:left="4067" w:hanging="180"/>
      </w:pPr>
    </w:lvl>
    <w:lvl w:ilvl="6" w:tplc="2000000F" w:tentative="1">
      <w:start w:val="1"/>
      <w:numFmt w:val="decimal"/>
      <w:lvlText w:val="%7."/>
      <w:lvlJc w:val="left"/>
      <w:pPr>
        <w:ind w:left="4787" w:hanging="360"/>
      </w:pPr>
    </w:lvl>
    <w:lvl w:ilvl="7" w:tplc="20000019" w:tentative="1">
      <w:start w:val="1"/>
      <w:numFmt w:val="lowerLetter"/>
      <w:lvlText w:val="%8."/>
      <w:lvlJc w:val="left"/>
      <w:pPr>
        <w:ind w:left="5507" w:hanging="360"/>
      </w:pPr>
    </w:lvl>
    <w:lvl w:ilvl="8" w:tplc="2000001B" w:tentative="1">
      <w:start w:val="1"/>
      <w:numFmt w:val="lowerRoman"/>
      <w:lvlText w:val="%9."/>
      <w:lvlJc w:val="right"/>
      <w:pPr>
        <w:ind w:left="6227" w:hanging="180"/>
      </w:pPr>
    </w:lvl>
  </w:abstractNum>
  <w:num w:numId="1" w16cid:durableId="137383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5A"/>
    <w:rsid w:val="00007457"/>
    <w:rsid w:val="00012832"/>
    <w:rsid w:val="000246A7"/>
    <w:rsid w:val="00040D39"/>
    <w:rsid w:val="00050636"/>
    <w:rsid w:val="00056974"/>
    <w:rsid w:val="00057A8B"/>
    <w:rsid w:val="000643DC"/>
    <w:rsid w:val="00064E59"/>
    <w:rsid w:val="00070118"/>
    <w:rsid w:val="000753BE"/>
    <w:rsid w:val="00084218"/>
    <w:rsid w:val="0009456C"/>
    <w:rsid w:val="000A2003"/>
    <w:rsid w:val="000A36A3"/>
    <w:rsid w:val="000A6E4B"/>
    <w:rsid w:val="000F76B1"/>
    <w:rsid w:val="00105007"/>
    <w:rsid w:val="00131561"/>
    <w:rsid w:val="00133BE0"/>
    <w:rsid w:val="001475EB"/>
    <w:rsid w:val="0018478F"/>
    <w:rsid w:val="001A7B20"/>
    <w:rsid w:val="00243AF7"/>
    <w:rsid w:val="00253DBF"/>
    <w:rsid w:val="00260948"/>
    <w:rsid w:val="00293AA6"/>
    <w:rsid w:val="002948ED"/>
    <w:rsid w:val="002B4D3B"/>
    <w:rsid w:val="002E1BD0"/>
    <w:rsid w:val="002E1F6F"/>
    <w:rsid w:val="002E6B39"/>
    <w:rsid w:val="002E6C82"/>
    <w:rsid w:val="0030156F"/>
    <w:rsid w:val="003102E8"/>
    <w:rsid w:val="00314539"/>
    <w:rsid w:val="00325258"/>
    <w:rsid w:val="00325EFC"/>
    <w:rsid w:val="00333157"/>
    <w:rsid w:val="00341F07"/>
    <w:rsid w:val="003570FA"/>
    <w:rsid w:val="00367FA4"/>
    <w:rsid w:val="00385D83"/>
    <w:rsid w:val="003C198E"/>
    <w:rsid w:val="003C1996"/>
    <w:rsid w:val="003F0CE6"/>
    <w:rsid w:val="0042099A"/>
    <w:rsid w:val="00424010"/>
    <w:rsid w:val="004341BD"/>
    <w:rsid w:val="00446E05"/>
    <w:rsid w:val="004504D3"/>
    <w:rsid w:val="00452A7B"/>
    <w:rsid w:val="00456873"/>
    <w:rsid w:val="00466B3B"/>
    <w:rsid w:val="00496092"/>
    <w:rsid w:val="004B5B93"/>
    <w:rsid w:val="004C5F53"/>
    <w:rsid w:val="004D6104"/>
    <w:rsid w:val="004E50BB"/>
    <w:rsid w:val="005010AC"/>
    <w:rsid w:val="00504FD7"/>
    <w:rsid w:val="00510E34"/>
    <w:rsid w:val="00535759"/>
    <w:rsid w:val="005421CD"/>
    <w:rsid w:val="00560354"/>
    <w:rsid w:val="00597707"/>
    <w:rsid w:val="005A2F38"/>
    <w:rsid w:val="005A72D4"/>
    <w:rsid w:val="005B0BF6"/>
    <w:rsid w:val="005B5787"/>
    <w:rsid w:val="005E6450"/>
    <w:rsid w:val="005F52AB"/>
    <w:rsid w:val="00601D9C"/>
    <w:rsid w:val="0063187D"/>
    <w:rsid w:val="00643DB1"/>
    <w:rsid w:val="00646095"/>
    <w:rsid w:val="00663CDF"/>
    <w:rsid w:val="00684DF8"/>
    <w:rsid w:val="006A01AD"/>
    <w:rsid w:val="006A5318"/>
    <w:rsid w:val="006A6A17"/>
    <w:rsid w:val="006B1D4A"/>
    <w:rsid w:val="006C0316"/>
    <w:rsid w:val="006C4A14"/>
    <w:rsid w:val="006C6F46"/>
    <w:rsid w:val="00715AFC"/>
    <w:rsid w:val="00722530"/>
    <w:rsid w:val="00722956"/>
    <w:rsid w:val="00742873"/>
    <w:rsid w:val="00745A4D"/>
    <w:rsid w:val="00760FAD"/>
    <w:rsid w:val="00797404"/>
    <w:rsid w:val="007A031C"/>
    <w:rsid w:val="007B4F6B"/>
    <w:rsid w:val="007C4139"/>
    <w:rsid w:val="007D5D5A"/>
    <w:rsid w:val="007E719C"/>
    <w:rsid w:val="008004F5"/>
    <w:rsid w:val="00815877"/>
    <w:rsid w:val="008221B4"/>
    <w:rsid w:val="00840557"/>
    <w:rsid w:val="0087500F"/>
    <w:rsid w:val="00880FAA"/>
    <w:rsid w:val="00885E6A"/>
    <w:rsid w:val="00895255"/>
    <w:rsid w:val="00896BD4"/>
    <w:rsid w:val="008D59B4"/>
    <w:rsid w:val="008F1FB3"/>
    <w:rsid w:val="008F34F1"/>
    <w:rsid w:val="00904BC3"/>
    <w:rsid w:val="00953B38"/>
    <w:rsid w:val="00954EB0"/>
    <w:rsid w:val="0097761C"/>
    <w:rsid w:val="00981976"/>
    <w:rsid w:val="00996BB1"/>
    <w:rsid w:val="009B35D3"/>
    <w:rsid w:val="009B3883"/>
    <w:rsid w:val="009C453C"/>
    <w:rsid w:val="009E3F43"/>
    <w:rsid w:val="009E6EBC"/>
    <w:rsid w:val="00A01F80"/>
    <w:rsid w:val="00A05210"/>
    <w:rsid w:val="00A239EA"/>
    <w:rsid w:val="00A321B2"/>
    <w:rsid w:val="00A404B8"/>
    <w:rsid w:val="00A5224F"/>
    <w:rsid w:val="00A62532"/>
    <w:rsid w:val="00A736FF"/>
    <w:rsid w:val="00AA6DA4"/>
    <w:rsid w:val="00AC66AF"/>
    <w:rsid w:val="00AD080B"/>
    <w:rsid w:val="00AF502E"/>
    <w:rsid w:val="00B122C0"/>
    <w:rsid w:val="00B12F22"/>
    <w:rsid w:val="00B3256D"/>
    <w:rsid w:val="00B440F8"/>
    <w:rsid w:val="00B44A36"/>
    <w:rsid w:val="00B501A3"/>
    <w:rsid w:val="00B51BA7"/>
    <w:rsid w:val="00B71B34"/>
    <w:rsid w:val="00B9330A"/>
    <w:rsid w:val="00BB22A1"/>
    <w:rsid w:val="00BB74CE"/>
    <w:rsid w:val="00C006B2"/>
    <w:rsid w:val="00C0412B"/>
    <w:rsid w:val="00C37162"/>
    <w:rsid w:val="00C4327D"/>
    <w:rsid w:val="00C86C9A"/>
    <w:rsid w:val="00CE1DEB"/>
    <w:rsid w:val="00CE4EF7"/>
    <w:rsid w:val="00CE76F7"/>
    <w:rsid w:val="00CE79DD"/>
    <w:rsid w:val="00CF3BFB"/>
    <w:rsid w:val="00CF6B22"/>
    <w:rsid w:val="00D04002"/>
    <w:rsid w:val="00D31105"/>
    <w:rsid w:val="00D4320D"/>
    <w:rsid w:val="00D7036F"/>
    <w:rsid w:val="00D92274"/>
    <w:rsid w:val="00D961B1"/>
    <w:rsid w:val="00DB5C00"/>
    <w:rsid w:val="00DE3349"/>
    <w:rsid w:val="00E07C7A"/>
    <w:rsid w:val="00E31BB4"/>
    <w:rsid w:val="00E57407"/>
    <w:rsid w:val="00E90026"/>
    <w:rsid w:val="00E91EFE"/>
    <w:rsid w:val="00EC1A32"/>
    <w:rsid w:val="00EC338D"/>
    <w:rsid w:val="00EC5915"/>
    <w:rsid w:val="00ED0226"/>
    <w:rsid w:val="00EE424F"/>
    <w:rsid w:val="00F215C7"/>
    <w:rsid w:val="00F21F0F"/>
    <w:rsid w:val="00F30134"/>
    <w:rsid w:val="00F409BA"/>
    <w:rsid w:val="00F547D9"/>
    <w:rsid w:val="00FB1EED"/>
    <w:rsid w:val="00FB6998"/>
    <w:rsid w:val="00FB6A8B"/>
    <w:rsid w:val="00FE3D77"/>
    <w:rsid w:val="00FF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164D33"/>
  <w15:chartTrackingRefBased/>
  <w15:docId w15:val="{34F7AB57-63E6-41BD-9BDA-B4FC9B060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5759"/>
    <w:rPr>
      <w:rFonts w:cstheme="minorHAnsi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215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43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1F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21F0F"/>
  </w:style>
  <w:style w:type="paragraph" w:styleId="a5">
    <w:name w:val="footer"/>
    <w:basedOn w:val="a"/>
    <w:link w:val="a6"/>
    <w:uiPriority w:val="99"/>
    <w:unhideWhenUsed/>
    <w:rsid w:val="00F21F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21F0F"/>
  </w:style>
  <w:style w:type="paragraph" w:styleId="HTML">
    <w:name w:val="HTML Preformatted"/>
    <w:basedOn w:val="a"/>
    <w:link w:val="HTML0"/>
    <w:uiPriority w:val="99"/>
    <w:semiHidden/>
    <w:unhideWhenUsed/>
    <w:rsid w:val="00B71B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KZ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1B34"/>
    <w:rPr>
      <w:rFonts w:ascii="Courier New" w:eastAsia="Times New Roman" w:hAnsi="Courier New" w:cs="Courier New"/>
      <w:sz w:val="20"/>
      <w:szCs w:val="20"/>
      <w:lang w:eastAsia="ru-KZ"/>
    </w:rPr>
  </w:style>
  <w:style w:type="character" w:styleId="a7">
    <w:name w:val="Placeholder Text"/>
    <w:basedOn w:val="a0"/>
    <w:uiPriority w:val="99"/>
    <w:semiHidden/>
    <w:rsid w:val="00DB5C0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21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V1">
    <w:name w:val="Заголовок V1"/>
    <w:basedOn w:val="1"/>
    <w:next w:val="a"/>
    <w:link w:val="V10"/>
    <w:qFormat/>
    <w:rsid w:val="000643DC"/>
    <w:pPr>
      <w:spacing w:after="360"/>
    </w:pPr>
    <w:rPr>
      <w:b/>
      <w:bCs/>
    </w:rPr>
  </w:style>
  <w:style w:type="character" w:styleId="HTML1">
    <w:name w:val="HTML Code"/>
    <w:basedOn w:val="a0"/>
    <w:uiPriority w:val="99"/>
    <w:semiHidden/>
    <w:unhideWhenUsed/>
    <w:rsid w:val="00535759"/>
    <w:rPr>
      <w:rFonts w:ascii="Courier New" w:eastAsia="Times New Roman" w:hAnsi="Courier New" w:cs="Courier New"/>
      <w:sz w:val="20"/>
      <w:szCs w:val="20"/>
    </w:rPr>
  </w:style>
  <w:style w:type="character" w:customStyle="1" w:styleId="V10">
    <w:name w:val="Заголовок V1 Знак"/>
    <w:basedOn w:val="10"/>
    <w:link w:val="V1"/>
    <w:rsid w:val="000643DC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  <w:lang w:val="ru-RU"/>
    </w:rPr>
  </w:style>
  <w:style w:type="paragraph" w:customStyle="1" w:styleId="a8">
    <w:name w:val="Обычный текст"/>
    <w:basedOn w:val="a"/>
    <w:link w:val="a9"/>
    <w:rsid w:val="00535759"/>
  </w:style>
  <w:style w:type="paragraph" w:customStyle="1" w:styleId="aa">
    <w:name w:val="Типо код текст"/>
    <w:basedOn w:val="a"/>
    <w:link w:val="ab"/>
    <w:qFormat/>
    <w:rsid w:val="006C4A14"/>
    <w:rPr>
      <w:color w:val="C45911" w:themeColor="accent2" w:themeShade="BF"/>
      <w:lang w:val="en-US"/>
    </w:rPr>
  </w:style>
  <w:style w:type="character" w:customStyle="1" w:styleId="a9">
    <w:name w:val="Обычный текст Знак"/>
    <w:basedOn w:val="a0"/>
    <w:link w:val="a8"/>
    <w:rsid w:val="00535759"/>
    <w:rPr>
      <w:rFonts w:cstheme="minorHAnsi"/>
      <w:noProof/>
      <w:sz w:val="24"/>
      <w:szCs w:val="24"/>
      <w:lang w:val="ru-RU"/>
    </w:rPr>
  </w:style>
  <w:style w:type="paragraph" w:customStyle="1" w:styleId="ac">
    <w:name w:val="Курьер Нью"/>
    <w:basedOn w:val="a"/>
    <w:link w:val="ad"/>
    <w:qFormat/>
    <w:rsid w:val="00C4327D"/>
    <w:pPr>
      <w:spacing w:after="0"/>
    </w:pPr>
    <w:rPr>
      <w:rFonts w:ascii="Courier New" w:eastAsia="Times New Roman" w:hAnsi="Courier New" w:cs="Courier New"/>
      <w:color w:val="000000"/>
      <w:sz w:val="20"/>
      <w:szCs w:val="20"/>
      <w:lang w:eastAsia="ru-KZ"/>
    </w:rPr>
  </w:style>
  <w:style w:type="character" w:customStyle="1" w:styleId="ab">
    <w:name w:val="Типо код текст Знак"/>
    <w:basedOn w:val="a0"/>
    <w:link w:val="aa"/>
    <w:rsid w:val="006C4A14"/>
    <w:rPr>
      <w:rFonts w:cstheme="minorHAnsi"/>
      <w:noProof/>
      <w:color w:val="C45911" w:themeColor="accent2" w:themeShade="BF"/>
      <w:sz w:val="24"/>
      <w:szCs w:val="24"/>
      <w:lang w:val="en-US"/>
    </w:rPr>
  </w:style>
  <w:style w:type="paragraph" w:styleId="ae">
    <w:name w:val="No Spacing"/>
    <w:uiPriority w:val="1"/>
    <w:qFormat/>
    <w:rsid w:val="006B1D4A"/>
    <w:pPr>
      <w:spacing w:after="0" w:line="240" w:lineRule="auto"/>
    </w:pPr>
    <w:rPr>
      <w:rFonts w:cstheme="minorHAnsi"/>
      <w:noProof/>
      <w:sz w:val="24"/>
      <w:szCs w:val="24"/>
      <w:lang w:val="ru-RU"/>
    </w:rPr>
  </w:style>
  <w:style w:type="character" w:customStyle="1" w:styleId="ad">
    <w:name w:val="Курьер Нью Знак"/>
    <w:basedOn w:val="a0"/>
    <w:link w:val="ac"/>
    <w:rsid w:val="00C4327D"/>
    <w:rPr>
      <w:rFonts w:ascii="Courier New" w:eastAsia="Times New Roman" w:hAnsi="Courier New" w:cs="Courier New"/>
      <w:noProof/>
      <w:color w:val="000000"/>
      <w:sz w:val="20"/>
      <w:szCs w:val="20"/>
      <w:lang w:val="ru-RU" w:eastAsia="ru-KZ"/>
    </w:rPr>
  </w:style>
  <w:style w:type="paragraph" w:styleId="af">
    <w:name w:val="TOC Heading"/>
    <w:basedOn w:val="1"/>
    <w:next w:val="a"/>
    <w:uiPriority w:val="39"/>
    <w:unhideWhenUsed/>
    <w:qFormat/>
    <w:rsid w:val="0087500F"/>
    <w:pPr>
      <w:outlineLvl w:val="9"/>
    </w:pPr>
    <w:rPr>
      <w:lang w:val="ru-KZ" w:eastAsia="ru-KZ"/>
    </w:rPr>
  </w:style>
  <w:style w:type="paragraph" w:styleId="11">
    <w:name w:val="toc 1"/>
    <w:basedOn w:val="a"/>
    <w:next w:val="a"/>
    <w:autoRedefine/>
    <w:uiPriority w:val="39"/>
    <w:unhideWhenUsed/>
    <w:rsid w:val="0087500F"/>
    <w:pPr>
      <w:spacing w:after="100"/>
    </w:pPr>
  </w:style>
  <w:style w:type="character" w:styleId="af0">
    <w:name w:val="Hyperlink"/>
    <w:basedOn w:val="a0"/>
    <w:uiPriority w:val="99"/>
    <w:unhideWhenUsed/>
    <w:rsid w:val="0087500F"/>
    <w:rPr>
      <w:color w:val="0563C1" w:themeColor="hyperlink"/>
      <w:u w:val="single"/>
    </w:rPr>
  </w:style>
  <w:style w:type="paragraph" w:styleId="af1">
    <w:name w:val="Subtitle"/>
    <w:basedOn w:val="a"/>
    <w:next w:val="a"/>
    <w:link w:val="af2"/>
    <w:uiPriority w:val="11"/>
    <w:qFormat/>
    <w:rsid w:val="000753BE"/>
    <w:pPr>
      <w:numPr>
        <w:ilvl w:val="1"/>
      </w:numPr>
    </w:pPr>
    <w:rPr>
      <w:rFonts w:eastAsiaTheme="minorEastAsia" w:cstheme="minorBidi"/>
      <w:color w:val="5A5A5A" w:themeColor="text1" w:themeTint="A5"/>
      <w:spacing w:val="15"/>
      <w:sz w:val="28"/>
      <w:szCs w:val="22"/>
    </w:rPr>
  </w:style>
  <w:style w:type="character" w:customStyle="1" w:styleId="af2">
    <w:name w:val="Подзаголовок Знак"/>
    <w:basedOn w:val="a0"/>
    <w:link w:val="af1"/>
    <w:uiPriority w:val="11"/>
    <w:rsid w:val="000753BE"/>
    <w:rPr>
      <w:rFonts w:eastAsiaTheme="minorEastAsia"/>
      <w:color w:val="5A5A5A" w:themeColor="text1" w:themeTint="A5"/>
      <w:spacing w:val="15"/>
      <w:sz w:val="28"/>
      <w:lang w:val="ru-RU"/>
    </w:rPr>
  </w:style>
  <w:style w:type="paragraph" w:styleId="af3">
    <w:name w:val="Title"/>
    <w:basedOn w:val="a"/>
    <w:next w:val="a"/>
    <w:link w:val="af4"/>
    <w:uiPriority w:val="10"/>
    <w:qFormat/>
    <w:rsid w:val="00E574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E57407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f5">
    <w:name w:val="Plain Text"/>
    <w:basedOn w:val="a"/>
    <w:link w:val="af6"/>
    <w:uiPriority w:val="99"/>
    <w:unhideWhenUsed/>
    <w:rsid w:val="00684DF8"/>
    <w:pPr>
      <w:spacing w:after="0" w:line="240" w:lineRule="auto"/>
    </w:pPr>
    <w:rPr>
      <w:rFonts w:ascii="Consolas" w:hAnsi="Consolas" w:cstheme="minorBidi"/>
      <w:sz w:val="21"/>
      <w:szCs w:val="21"/>
      <w:lang w:val="ru-KZ"/>
    </w:rPr>
  </w:style>
  <w:style w:type="character" w:customStyle="1" w:styleId="af6">
    <w:name w:val="Текст Знак"/>
    <w:basedOn w:val="a0"/>
    <w:link w:val="af5"/>
    <w:uiPriority w:val="99"/>
    <w:rsid w:val="00684DF8"/>
    <w:rPr>
      <w:rFonts w:ascii="Consolas" w:hAnsi="Consolas"/>
      <w:sz w:val="21"/>
      <w:szCs w:val="21"/>
    </w:rPr>
  </w:style>
  <w:style w:type="character" w:customStyle="1" w:styleId="sc161">
    <w:name w:val="sc161"/>
    <w:basedOn w:val="a0"/>
    <w:rsid w:val="00684DF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684DF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684DF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684DF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684DF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684DF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684DF8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21">
    <w:name w:val="Подзаголовок2"/>
    <w:basedOn w:val="af1"/>
    <w:next w:val="a"/>
    <w:link w:val="22"/>
    <w:qFormat/>
    <w:rsid w:val="008D59B4"/>
    <w:pPr>
      <w:ind w:left="288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0643D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22">
    <w:name w:val="Подзаголовок2 Знак"/>
    <w:basedOn w:val="a0"/>
    <w:link w:val="21"/>
    <w:rsid w:val="008D59B4"/>
    <w:rPr>
      <w:rFonts w:asciiTheme="majorHAnsi" w:eastAsiaTheme="majorEastAsia" w:hAnsiTheme="majorHAnsi" w:cstheme="majorBidi"/>
      <w:color w:val="2F5496" w:themeColor="accent1" w:themeShade="BF"/>
      <w:spacing w:val="15"/>
      <w:sz w:val="32"/>
      <w:szCs w:val="32"/>
      <w:lang w:val="en-US"/>
    </w:rPr>
  </w:style>
  <w:style w:type="paragraph" w:styleId="af7">
    <w:name w:val="List Paragraph"/>
    <w:basedOn w:val="a"/>
    <w:uiPriority w:val="34"/>
    <w:qFormat/>
    <w:rsid w:val="000643DC"/>
    <w:pPr>
      <w:ind w:left="720"/>
      <w:contextualSpacing/>
    </w:pPr>
  </w:style>
  <w:style w:type="character" w:styleId="af8">
    <w:name w:val="Unresolved Mention"/>
    <w:basedOn w:val="a0"/>
    <w:uiPriority w:val="99"/>
    <w:semiHidden/>
    <w:unhideWhenUsed/>
    <w:rsid w:val="000643DC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A625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6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7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3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8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://pokemondb.net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e.ifmo.ru/~tony/doc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s://github.com/ZyMa-2/ITMO-projects/blob/main/%D0%9F%D1%80%D0%BE%D0%B3%D1%80%D0%B0%D0%BC%D0%BC%D0%B8%D1%80%D0%BE%D0%B2%D0%B0%D0%BD%D0%B8%D0%B5/%D0%9B%D0%B0%D0%B1%D1%8B/lab2/uml%20diagram/lab2.png" TargetMode="Externa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nom\Documents\&#1053;&#1072;&#1089;&#1090;&#1088;&#1072;&#1080;&#1074;&#1072;&#1077;&#1084;&#1099;&#1077;%20&#1096;&#1072;&#1073;&#1083;&#1086;&#1085;&#1099;%20Office\&#1054;&#1090;&#1095;&#1105;&#1090;&#1099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631687E8029D14B878CA838C9CA142A" ma:contentTypeVersion="2" ma:contentTypeDescription="Создание документа." ma:contentTypeScope="" ma:versionID="5abeac1370b8b53d19033204ec14dd65">
  <xsd:schema xmlns:xsd="http://www.w3.org/2001/XMLSchema" xmlns:xs="http://www.w3.org/2001/XMLSchema" xmlns:p="http://schemas.microsoft.com/office/2006/metadata/properties" xmlns:ns3="69b0e695-c7e3-45c3-9376-31d8200ad01c" targetNamespace="http://schemas.microsoft.com/office/2006/metadata/properties" ma:root="true" ma:fieldsID="5c61194d1351225537375bd6048418db" ns3:_="">
    <xsd:import namespace="69b0e695-c7e3-45c3-9376-31d8200ad0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b0e695-c7e3-45c3-9376-31d8200ad0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D08A986-7D7A-4C2B-B407-4E41ACA10B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BD45E1-5114-4B2B-87F5-E05FBB9C56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b0e695-c7e3-45c3-9376-31d8200ad0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7504C7-6E25-478F-9DA5-0030A84D065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23DF6F2-D90C-4347-97C2-F40E256D8B6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Отчёты.dotm</Template>
  <TotalTime>230</TotalTime>
  <Pages>1</Pages>
  <Words>1449</Words>
  <Characters>8262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Пономарев</dc:creator>
  <cp:keywords/>
  <dc:description/>
  <cp:lastModifiedBy>Пономарёв Михаил</cp:lastModifiedBy>
  <cp:revision>12</cp:revision>
  <dcterms:created xsi:type="dcterms:W3CDTF">2022-10-30T16:06:00Z</dcterms:created>
  <dcterms:modified xsi:type="dcterms:W3CDTF">2022-11-19T16:42:00Z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0x0101000631687E8029D14B878CA838C9CA142A</vt:lpwstr>
  </property>
</Properties>
</file>